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64E77" w14:textId="715BBED0" w:rsidR="009A4C7E" w:rsidRPr="00125D48" w:rsidRDefault="00D57DC8" w:rsidP="007B35B4">
      <w:pPr>
        <w:pStyle w:val="berschrift1"/>
        <w:jc w:val="center"/>
        <w:rPr>
          <w:noProof/>
          <w:lang w:val="bg-BG"/>
        </w:rPr>
      </w:pPr>
      <w:bookmarkStart w:id="0" w:name="_GoBack"/>
      <w:bookmarkEnd w:id="0"/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SoftTerest</w:t>
      </w:r>
      <w:r w:rsidRPr="00125D48">
        <w:rPr>
          <w:noProof/>
          <w:lang w:val="bg-BG"/>
        </w:rPr>
        <w:t xml:space="preserve"> </w:t>
      </w:r>
      <w:r w:rsidR="00435FDC" w:rsidRPr="00125D48">
        <w:rPr>
          <w:noProof/>
          <w:lang w:val="bg-BG"/>
        </w:rPr>
        <w:t>SPA</w:t>
      </w:r>
    </w:p>
    <w:p w14:paraId="27F8D33C" w14:textId="0FDD7D58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berschrift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5AD1153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2313641E" w:rsidR="00AE4F9E" w:rsidRDefault="0012057F" w:rsidP="00D57DC8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70B610B" wp14:editId="3BB831F3">
            <wp:simplePos x="0" y="0"/>
            <wp:positionH relativeFrom="column">
              <wp:posOffset>1405255</wp:posOffset>
            </wp:positionH>
            <wp:positionV relativeFrom="paragraph">
              <wp:posOffset>467360</wp:posOffset>
            </wp:positionV>
            <wp:extent cx="3274060" cy="1800225"/>
            <wp:effectExtent l="0" t="0" r="254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9E" w:rsidRPr="00125D48">
        <w:rPr>
          <w:noProof/>
          <w:lang w:val="bg-BG"/>
        </w:rPr>
        <w:t xml:space="preserve">In order to be able to keep track of </w:t>
      </w:r>
      <w:r w:rsidR="00C6366D">
        <w:rPr>
          <w:noProof/>
        </w:rPr>
        <w:t>the likes and to add comments</w:t>
      </w:r>
      <w:r w:rsidR="00AE4F9E" w:rsidRPr="00125D48">
        <w:rPr>
          <w:noProof/>
          <w:lang w:val="bg-BG"/>
        </w:rPr>
        <w:t xml:space="preserve">, you need to </w:t>
      </w:r>
      <w:r w:rsidR="00CF3CF1" w:rsidRPr="00125D48">
        <w:rPr>
          <w:noProof/>
          <w:lang w:val="bg-BG"/>
        </w:rPr>
        <w:t>give all users permission</w:t>
      </w:r>
      <w:r w:rsidR="00AE4F9E" w:rsidRPr="00125D48">
        <w:rPr>
          <w:b/>
          <w:noProof/>
          <w:lang w:val="bg-BG"/>
        </w:rPr>
        <w:t xml:space="preserve"> to edit this collection</w:t>
      </w:r>
      <w:r w:rsidR="00AE4F9E" w:rsidRPr="00125D48">
        <w:rPr>
          <w:noProof/>
          <w:lang w:val="bg-BG"/>
        </w:rPr>
        <w:t xml:space="preserve">. So, go to the </w:t>
      </w:r>
      <w:r w:rsidR="00AE4F9E" w:rsidRPr="00125D48">
        <w:rPr>
          <w:b/>
          <w:noProof/>
          <w:lang w:val="bg-BG"/>
        </w:rPr>
        <w:t>properties</w:t>
      </w:r>
      <w:r w:rsidR="00AE4F9E" w:rsidRPr="00125D48">
        <w:rPr>
          <w:noProof/>
          <w:lang w:val="bg-BG"/>
        </w:rPr>
        <w:t xml:space="preserve"> of the collection.</w:t>
      </w:r>
    </w:p>
    <w:p w14:paraId="1E185DA7" w14:textId="3379E0DB" w:rsidR="0012057F" w:rsidRPr="00125D48" w:rsidRDefault="0012057F" w:rsidP="00D57DC8">
      <w:pPr>
        <w:rPr>
          <w:noProof/>
          <w:lang w:val="bg-BG"/>
        </w:rPr>
      </w:pPr>
    </w:p>
    <w:p w14:paraId="7A51886C" w14:textId="6B6FB816" w:rsidR="006C2462" w:rsidRPr="00125D48" w:rsidRDefault="006C2462" w:rsidP="00004A7E">
      <w:pPr>
        <w:jc w:val="center"/>
        <w:rPr>
          <w:noProof/>
          <w:lang w:val="bg-BG"/>
        </w:rPr>
      </w:pP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berschrift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58501D27" w:rsidR="00C7053A" w:rsidRPr="00125D48" w:rsidRDefault="00C7053A" w:rsidP="00C7053A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5A0325D3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6FA34B5D" w:rsidR="00C7053A" w:rsidRPr="00125D48" w:rsidRDefault="00C7053A" w:rsidP="00C7053A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Create </w:t>
      </w:r>
      <w:r w:rsidR="00050442">
        <w:rPr>
          <w:noProof/>
          <w:lang w:val="bg-BG"/>
        </w:rPr>
        <w:t>Idea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2E8CD0B0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69D6F9C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73A079C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842D93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0794026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42CE0B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8B5A844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C072DC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0EB7CD4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3C4B6A52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343AAED8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A52734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81C55D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215C8A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1E15F124" w:rsidR="00C7053A" w:rsidRPr="00125D48" w:rsidRDefault="00C7053A" w:rsidP="00C7053A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Edit </w:t>
      </w:r>
      <w:r w:rsidR="00050442">
        <w:rPr>
          <w:noProof/>
          <w:lang w:val="bg-BG"/>
        </w:rPr>
        <w:t>Idea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45AD793E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1443C3F6" w14:textId="1741DEBC" w:rsidR="00050442" w:rsidRPr="00125D48" w:rsidRDefault="00050442" w:rsidP="00050442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Pr="00125D48">
              <w:rPr>
                <w:lang w:val="bg-BG"/>
              </w:rPr>
              <w:t>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6C17FF9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4857317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5412BE43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19E41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7250E2D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E90C569" w14:textId="787AA61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7BC994ED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7F634453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1E412AA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50DFDF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44D3E60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102BC44E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0F59A36A" w14:textId="17859C4B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4B9C2439" w:rsidR="00C7053A" w:rsidRPr="00125D48" w:rsidRDefault="00C7053A" w:rsidP="00C7053A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342"/>
      </w:tblGrid>
      <w:tr w:rsidR="00F92C36" w:rsidRPr="00C072DC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1E028F02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3638CEDD" w:rsidR="00C7053A" w:rsidRPr="00125D48" w:rsidRDefault="009D1CD8" w:rsidP="00C7053A">
      <w:pPr>
        <w:pStyle w:val="berschrift3"/>
        <w:rPr>
          <w:noProof/>
          <w:lang w:val="bg-BG"/>
        </w:rPr>
      </w:pPr>
      <w:r>
        <w:rPr>
          <w:noProof/>
          <w:lang w:val="bg-BG"/>
        </w:rPr>
        <w:t>Like</w:t>
      </w:r>
      <w:r w:rsidR="00C7053A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144D3332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EEDD6F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55CFE66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B98772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731F125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0A1070C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33C3207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460B41BF" w14:textId="77777777" w:rsidR="00050442" w:rsidRPr="00125D48" w:rsidRDefault="00A43E6A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38E60465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6B435F85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12B46070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2CE46A8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1D87019" w14:textId="092371B9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  <w:r>
              <w:t>,</w:t>
            </w:r>
          </w:p>
          <w:p w14:paraId="4AD05F19" w14:textId="17F2509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41D7EB18" w:rsidR="00C7053A" w:rsidRPr="00125D48" w:rsidRDefault="00C7053A" w:rsidP="00C7053A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My </w:t>
      </w:r>
      <w:r w:rsidR="00050442">
        <w:rPr>
          <w:noProof/>
          <w:lang w:val="bg-BG"/>
        </w:rPr>
        <w:t>Ideas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4FBDDBC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304636F5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10B71CF0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5BDDE50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6AA8F09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23055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09163D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20DEAA0" w14:textId="0B5AAA5C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059B6CC0" w:rsidR="00C7053A" w:rsidRPr="00125D48" w:rsidRDefault="00050442" w:rsidP="00961C9D">
      <w:pPr>
        <w:pStyle w:val="berschrift2"/>
        <w:rPr>
          <w:noProof/>
          <w:lang w:val="bg-BG"/>
        </w:rPr>
      </w:pPr>
      <w:r>
        <w:rPr>
          <w:noProof/>
          <w:lang w:val="bg-BG"/>
        </w:rPr>
        <w:t>SoftTerest</w:t>
      </w:r>
      <w:r w:rsidR="00C7053A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C7053A"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enabsatz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enabsatz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532F17">
        <w:rPr>
          <w:b/>
          <w:noProof/>
          <w:highlight w:val="yellow"/>
          <w:lang w:val="bg-BG"/>
        </w:rPr>
        <w:t>Important</w:t>
      </w:r>
      <w:r w:rsidRPr="00532F17">
        <w:rPr>
          <w:noProof/>
          <w:highlight w:val="yellow"/>
          <w:lang w:val="bg-BG"/>
        </w:rPr>
        <w:t xml:space="preserve">: Don’t change the elements’ </w:t>
      </w:r>
      <w:r w:rsidRPr="00532F17">
        <w:rPr>
          <w:b/>
          <w:noProof/>
          <w:highlight w:val="yellow"/>
          <w:lang w:val="bg-BG"/>
        </w:rPr>
        <w:t>class names</w:t>
      </w:r>
      <w:r w:rsidRPr="00532F17">
        <w:rPr>
          <w:noProof/>
          <w:highlight w:val="yellow"/>
          <w:lang w:val="bg-BG"/>
        </w:rPr>
        <w:t xml:space="preserve"> and </w:t>
      </w:r>
      <w:r w:rsidRPr="00532F17">
        <w:rPr>
          <w:b/>
          <w:noProof/>
          <w:highlight w:val="yellow"/>
          <w:lang w:val="bg-BG"/>
        </w:rPr>
        <w:t>ids</w:t>
      </w:r>
      <w:r w:rsidRPr="00532F17">
        <w:rPr>
          <w:noProof/>
          <w:highlight w:val="yellow"/>
          <w:lang w:val="bg-BG"/>
        </w:rPr>
        <w:t xml:space="preserve">. Don’t rename form fields/link names/ids. You are </w:t>
      </w:r>
      <w:r w:rsidRPr="00532F17">
        <w:rPr>
          <w:rStyle w:val="Fett"/>
          <w:noProof/>
          <w:highlight w:val="yellow"/>
          <w:lang w:val="bg-BG"/>
        </w:rPr>
        <w:t>allowed</w:t>
      </w:r>
      <w:r w:rsidRPr="00532F17">
        <w:rPr>
          <w:noProof/>
          <w:highlight w:val="yellow"/>
          <w:lang w:val="bg-BG"/>
        </w:rPr>
        <w:t xml:space="preserve"> to add </w:t>
      </w:r>
      <w:r w:rsidRPr="00532F17">
        <w:rPr>
          <w:rStyle w:val="Fett"/>
          <w:noProof/>
          <w:highlight w:val="yellow"/>
          <w:lang w:val="bg-BG"/>
        </w:rPr>
        <w:t>data attributes</w:t>
      </w:r>
      <w:r w:rsidRPr="00532F17">
        <w:rPr>
          <w:noProof/>
          <w:highlight w:val="yellow"/>
          <w:lang w:val="bg-BG"/>
        </w:rPr>
        <w:t xml:space="preserve"> to any elements. You may modify </w:t>
      </w:r>
      <w:r w:rsidRPr="00532F17">
        <w:rPr>
          <w:rStyle w:val="CodeChar"/>
          <w:highlight w:val="yellow"/>
          <w:lang w:val="bg-BG"/>
        </w:rPr>
        <w:t>href</w:t>
      </w:r>
      <w:r w:rsidRPr="00532F17">
        <w:rPr>
          <w:rStyle w:val="Fett"/>
          <w:noProof/>
          <w:highlight w:val="yellow"/>
          <w:lang w:val="bg-BG"/>
        </w:rPr>
        <w:t xml:space="preserve"> attributes</w:t>
      </w:r>
      <w:r w:rsidRPr="00532F17">
        <w:rPr>
          <w:noProof/>
          <w:highlight w:val="yellow"/>
          <w:lang w:val="bg-BG"/>
        </w:rPr>
        <w:t xml:space="preserve"> of links and add </w:t>
      </w:r>
      <w:r w:rsidRPr="00532F17">
        <w:rPr>
          <w:rStyle w:val="CodeChar"/>
          <w:highlight w:val="yellow"/>
          <w:lang w:val="bg-BG"/>
        </w:rPr>
        <w:t>action</w:t>
      </w:r>
      <w:r w:rsidRPr="00532F17">
        <w:rPr>
          <w:rStyle w:val="Fett"/>
          <w:noProof/>
          <w:highlight w:val="yellow"/>
          <w:lang w:val="bg-BG"/>
        </w:rPr>
        <w:t>/</w:t>
      </w:r>
      <w:r w:rsidRPr="00532F17">
        <w:rPr>
          <w:rStyle w:val="CodeChar"/>
          <w:highlight w:val="yellow"/>
          <w:lang w:val="bg-BG"/>
        </w:rPr>
        <w:t>method</w:t>
      </w:r>
      <w:r w:rsidRPr="00532F17">
        <w:rPr>
          <w:rStyle w:val="Fett"/>
          <w:noProof/>
          <w:highlight w:val="yellow"/>
          <w:lang w:val="bg-BG"/>
        </w:rPr>
        <w:t xml:space="preserve"> attributes</w:t>
      </w:r>
      <w:r w:rsidRPr="00532F17">
        <w:rPr>
          <w:noProof/>
          <w:highlight w:val="yellow"/>
          <w:lang w:val="bg-BG"/>
        </w:rPr>
        <w:t xml:space="preserve"> to </w:t>
      </w:r>
      <w:r w:rsidRPr="00532F17">
        <w:rPr>
          <w:b/>
          <w:bCs/>
          <w:noProof/>
          <w:highlight w:val="yellow"/>
          <w:lang w:val="bg-BG"/>
        </w:rPr>
        <w:t>forms</w:t>
      </w:r>
      <w:r w:rsidRPr="00532F17">
        <w:rPr>
          <w:noProof/>
          <w:highlight w:val="yellow"/>
          <w:lang w:val="bg-BG"/>
        </w:rPr>
        <w:t>, to allow the use of a routing library.</w:t>
      </w:r>
    </w:p>
    <w:p w14:paraId="65226C27" w14:textId="3A0B0CE8" w:rsidR="00A308EE" w:rsidRPr="00125D48" w:rsidRDefault="00050442" w:rsidP="0023791C">
      <w:pPr>
        <w:pStyle w:val="berschrift2"/>
        <w:rPr>
          <w:noProof/>
          <w:lang w:val="bg-BG"/>
        </w:rPr>
      </w:pPr>
      <w:r>
        <w:rPr>
          <w:noProof/>
          <w:lang w:val="bg-BG"/>
        </w:rPr>
        <w:t>SoftTerest</w:t>
      </w:r>
      <w:r w:rsidR="00A308EE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A308EE" w:rsidRPr="00125D48">
        <w:rPr>
          <w:noProof/>
          <w:lang w:val="bg-BG"/>
        </w:rPr>
        <w:t xml:space="preserve"> Client-Side Web Application</w:t>
      </w:r>
    </w:p>
    <w:p w14:paraId="3535CF8C" w14:textId="55CF63AB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 Implement the functionality described below.</w:t>
      </w:r>
    </w:p>
    <w:p w14:paraId="586B29CB" w14:textId="547B0D15" w:rsidR="0023791C" w:rsidRPr="00125D48" w:rsidRDefault="00C6366D" w:rsidP="0023791C">
      <w:pPr>
        <w:pStyle w:val="berschrift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="0023791C"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enabsatz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enabsatz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enabsatz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enabsatz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enabsatz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enabsatz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enabsatz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125D48" w:rsidRDefault="00E1072F" w:rsidP="00E1072F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enabsatz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enabsatz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enabsatz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enabsatz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enabsatz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24913ECF" w14:textId="591CCF39" w:rsidR="00050442" w:rsidRPr="00125D48" w:rsidRDefault="00050442" w:rsidP="00050442">
      <w:pPr>
        <w:pStyle w:val="Listenabsatz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AC9" w14:textId="3AB98342" w:rsidR="0010704D" w:rsidRPr="00125D48" w:rsidRDefault="0010704D" w:rsidP="000C535D">
      <w:pPr>
        <w:pStyle w:val="Listenabsatz"/>
        <w:rPr>
          <w:noProof/>
          <w:lang w:val="bg-BG"/>
        </w:rPr>
      </w:pP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enabsatz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enabsatz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enabsatz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enabsatz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enabsatz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enabsatz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enabsatz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enabsatz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enabsatz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enabsatz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enabsatz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enabsatz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enabsatz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enabsatz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  <w:lang w:val="bg-BG" w:eastAsia="bg-BG"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berschrift3"/>
        <w:rPr>
          <w:noProof/>
          <w:lang w:val="bg-BG"/>
        </w:rPr>
      </w:pPr>
      <w:r>
        <w:rPr>
          <w:noProof/>
        </w:rPr>
        <w:lastRenderedPageBreak/>
        <w:t>Dashboard</w:t>
      </w:r>
      <w:r w:rsidR="00DB030C" w:rsidRPr="00125D48">
        <w:rPr>
          <w:noProof/>
          <w:lang w:val="bg-BG"/>
        </w:rPr>
        <w:t xml:space="preserve">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berschrift3"/>
        <w:rPr>
          <w:noProof/>
          <w:lang w:val="bg-BG"/>
        </w:rPr>
      </w:pPr>
      <w:r>
        <w:rPr>
          <w:noProof/>
        </w:rPr>
        <w:t>Create</w:t>
      </w:r>
      <w:r w:rsidR="00DB030C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Listenabsatz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Listenabsatz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enabsatz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enabsatz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Listenabsatz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Listenabsatz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Listenabsatz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enabsatz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Listenabsatz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enabsatz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Listenabsatz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Details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8B0FB8" w:rsidRPr="00125D48">
        <w:rPr>
          <w:noProof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Listenabsatz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enabsatz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7FA78D86" w:rsidR="007D3B36" w:rsidRPr="00125D48" w:rsidRDefault="009D1CD8" w:rsidP="003A2DD5">
      <w:pPr>
        <w:pStyle w:val="berschrift3"/>
        <w:rPr>
          <w:noProof/>
          <w:lang w:val="bg-BG"/>
        </w:rPr>
      </w:pPr>
      <w:r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enabsatz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berschrift3"/>
        <w:rPr>
          <w:noProof/>
          <w:lang w:val="bg-BG"/>
        </w:rPr>
      </w:pPr>
      <w:r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enabsatz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berschrift3"/>
        <w:rPr>
          <w:noProof/>
          <w:lang w:val="bg-BG"/>
        </w:rPr>
      </w:pPr>
      <w:r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Listenabsatz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enabsatz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enabsatz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enabsatz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berschrift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71A501AB" w14:textId="26C15796" w:rsidR="00214BF1" w:rsidRPr="00125D48" w:rsidRDefault="00214BF1" w:rsidP="00CC4E0C">
      <w:pPr>
        <w:pStyle w:val="berschrift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30E7A148" w:rsidR="004017FD" w:rsidRPr="00125D48" w:rsidRDefault="004017FD" w:rsidP="003A2DD5">
      <w:pPr>
        <w:rPr>
          <w:noProof/>
          <w:lang w:val="bg-BG"/>
        </w:rPr>
      </w:pPr>
    </w:p>
    <w:sectPr w:rsidR="004017FD" w:rsidRPr="00125D48">
      <w:footerReference w:type="default" r:id="rId4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5B936" w14:textId="77777777" w:rsidR="00AB418A" w:rsidRDefault="00AB418A" w:rsidP="004A2906">
      <w:pPr>
        <w:spacing w:before="0" w:after="0" w:line="240" w:lineRule="auto"/>
      </w:pPr>
      <w:r>
        <w:separator/>
      </w:r>
    </w:p>
  </w:endnote>
  <w:endnote w:type="continuationSeparator" w:id="0">
    <w:p w14:paraId="322E1ABA" w14:textId="77777777" w:rsidR="00AB418A" w:rsidRDefault="00AB418A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6D587" w14:textId="77777777" w:rsidR="00050442" w:rsidRPr="00AC77AD" w:rsidRDefault="00050442" w:rsidP="00F92C36">
    <w:pPr>
      <w:pStyle w:val="Fuzeile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202B1D6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5B1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5B1A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3202B1D6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85B1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85B1A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43568" w14:textId="77777777" w:rsidR="00AB418A" w:rsidRDefault="00AB418A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1015B45" w14:textId="77777777" w:rsidR="00AB418A" w:rsidRDefault="00AB418A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berschrift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5D51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5274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2F1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03F0"/>
    <w:rsid w:val="00A77E74"/>
    <w:rsid w:val="00A80B1F"/>
    <w:rsid w:val="00A814B2"/>
    <w:rsid w:val="00A82110"/>
    <w:rsid w:val="00A8574D"/>
    <w:rsid w:val="00AA19BB"/>
    <w:rsid w:val="00AB1815"/>
    <w:rsid w:val="00AB418A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85B1A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072DC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A2906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Kopfzeile">
    <w:name w:val="header"/>
    <w:basedOn w:val="Standard"/>
    <w:link w:val="KopfzeileZchn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2906"/>
  </w:style>
  <w:style w:type="paragraph" w:styleId="Fuzeile">
    <w:name w:val="footer"/>
    <w:basedOn w:val="Standard"/>
    <w:link w:val="FuzeileZchn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290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4A2906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4A2906"/>
    <w:rPr>
      <w:b/>
      <w:bCs/>
    </w:rPr>
  </w:style>
  <w:style w:type="paragraph" w:styleId="Listenabsatz">
    <w:name w:val="List Paragraph"/>
    <w:basedOn w:val="Standard"/>
    <w:link w:val="ListenabsatzZchn"/>
    <w:uiPriority w:val="34"/>
    <w:qFormat/>
    <w:rsid w:val="004A2906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Standard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4A2906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basedOn w:val="Absatz-Standardschriftart"/>
    <w:link w:val="Listenabsatz"/>
    <w:uiPriority w:val="34"/>
    <w:locked/>
    <w:rsid w:val="004A2906"/>
  </w:style>
  <w:style w:type="table" w:customStyle="1" w:styleId="TableGrid1">
    <w:name w:val="Table Grid1"/>
    <w:basedOn w:val="NormaleTabelle"/>
    <w:next w:val="Tabellenraster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NormaleTabelle"/>
    <w:next w:val="Tabellenraster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5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twitter.com/softunibg" TargetMode="External"/><Relationship Id="rId42" Type="http://schemas.openxmlformats.org/officeDocument/2006/relationships/hyperlink" Target="http://slideshare.net/softwareuniversity" TargetMode="External"/><Relationship Id="rId47" Type="http://schemas.openxmlformats.org/officeDocument/2006/relationships/image" Target="media/image390.png"/><Relationship Id="rId7" Type="http://schemas.openxmlformats.org/officeDocument/2006/relationships/image" Target="media/image30.png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facebook.com/SoftwareUniversity" TargetMode="External"/><Relationship Id="rId37" Type="http://schemas.openxmlformats.org/officeDocument/2006/relationships/image" Target="media/image340.png"/><Relationship Id="rId40" Type="http://schemas.openxmlformats.org/officeDocument/2006/relationships/hyperlink" Target="https://www.linkedin.com/school/3529173/" TargetMode="External"/><Relationship Id="rId45" Type="http://schemas.openxmlformats.org/officeDocument/2006/relationships/image" Target="media/image3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youtube.com/SoftwareUniversity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10.png"/><Relationship Id="rId44" Type="http://schemas.openxmlformats.org/officeDocument/2006/relationships/hyperlink" Target="http://github.com/softuni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softuni.foundation/" TargetMode="External"/><Relationship Id="rId35" Type="http://schemas.openxmlformats.org/officeDocument/2006/relationships/image" Target="media/image330.png"/><Relationship Id="rId43" Type="http://schemas.openxmlformats.org/officeDocument/2006/relationships/image" Target="media/image370.png"/><Relationship Id="rId8" Type="http://schemas.openxmlformats.org/officeDocument/2006/relationships/image" Target="media/image31.png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20.png"/><Relationship Id="rId38" Type="http://schemas.openxmlformats.org/officeDocument/2006/relationships/hyperlink" Target="http://plus.google.com/+SoftuniBg/" TargetMode="External"/><Relationship Id="rId46" Type="http://schemas.openxmlformats.org/officeDocument/2006/relationships/hyperlink" Target="mailto:university@softuni.bg" TargetMode="External"/><Relationship Id="rId20" Type="http://schemas.openxmlformats.org/officeDocument/2006/relationships/image" Target="media/image37.png"/><Relationship Id="rId41" Type="http://schemas.openxmlformats.org/officeDocument/2006/relationships/image" Target="media/image36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6EA62-E65E-4FD2-8835-EDD9E2465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0</TotalTime>
  <Pages>20</Pages>
  <Words>2079</Words>
  <Characters>13101</Characters>
  <Application>Microsoft Office Word</Application>
  <DocSecurity>0</DocSecurity>
  <Lines>109</Lines>
  <Paragraphs>30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User</cp:lastModifiedBy>
  <cp:revision>2</cp:revision>
  <dcterms:created xsi:type="dcterms:W3CDTF">2021-08-21T13:08:00Z</dcterms:created>
  <dcterms:modified xsi:type="dcterms:W3CDTF">2021-08-21T13:08:00Z</dcterms:modified>
</cp:coreProperties>
</file>