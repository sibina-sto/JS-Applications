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73B19" w14:textId="15FB6E3C" w:rsidR="006F0513" w:rsidRDefault="006F0513" w:rsidP="006F0513">
      <w:pPr>
        <w:pStyle w:val="berschrift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bookmarkStart w:id="0" w:name="_GoBack"/>
      <w:r w:rsidR="00B07A72">
        <w:rPr>
          <w:noProof/>
        </w:rPr>
        <w:t>DonUni</w:t>
      </w:r>
      <w:r>
        <w:rPr>
          <w:noProof/>
          <w:lang w:val="bg-BG"/>
        </w:rPr>
        <w:t xml:space="preserve"> SPA</w:t>
      </w:r>
      <w:bookmarkEnd w:id="0"/>
    </w:p>
    <w:p w14:paraId="2300BAA2" w14:textId="7EB81A7E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 w:rsidR="003E2AAC">
        <w:rPr>
          <w:b/>
          <w:noProof/>
        </w:rPr>
        <w:t>causes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 w:rsidR="00B07A72">
        <w:rPr>
          <w:b/>
          <w:noProof/>
        </w:rPr>
        <w:t>causes</w:t>
      </w:r>
      <w:r>
        <w:rPr>
          <w:b/>
          <w:noProof/>
        </w:rPr>
        <w:t xml:space="preserve">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 w:rsidR="00B07A72">
        <w:rPr>
          <w:b/>
          <w:noProof/>
        </w:rPr>
        <w:t xml:space="preserve">cause </w:t>
      </w:r>
      <w:r w:rsidR="008A10AF">
        <w:rPr>
          <w:b/>
          <w:noProof/>
        </w:rPr>
        <w:t xml:space="preserve">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 w:rsidR="00B07A72">
        <w:rPr>
          <w:noProof/>
        </w:rPr>
        <w:t>causes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berschrift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6427E617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B07A72">
        <w:rPr>
          <w:b/>
          <w:noProof/>
        </w:rPr>
        <w:t>causes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B07A72">
        <w:rPr>
          <w:b/>
          <w:noProof/>
        </w:rPr>
        <w:t>cause</w:t>
      </w:r>
      <w:r>
        <w:rPr>
          <w:noProof/>
          <w:lang w:val="bg-BG"/>
        </w:rPr>
        <w:t xml:space="preserve"> has a</w:t>
      </w:r>
      <w:r w:rsidR="00B07A72">
        <w:rPr>
          <w:noProof/>
        </w:rPr>
        <w:t xml:space="preserve"> </w:t>
      </w:r>
      <w:r w:rsidR="00B07A72" w:rsidRPr="00B07A72">
        <w:rPr>
          <w:b/>
          <w:bCs/>
          <w:noProof/>
        </w:rPr>
        <w:t>donors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cause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pictureUrl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neededFunds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description</w:t>
      </w:r>
      <w:r w:rsidR="00B07A72">
        <w:rPr>
          <w:noProof/>
        </w:rPr>
        <w:t xml:space="preserve"> and </w:t>
      </w:r>
      <w:r w:rsidR="00B07A72" w:rsidRPr="00B07A72">
        <w:rPr>
          <w:b/>
          <w:bCs/>
          <w:noProof/>
        </w:rPr>
        <w:t>collectedFunds</w:t>
      </w:r>
      <w:r w:rsidR="00B07A72">
        <w:rPr>
          <w:noProof/>
        </w:rPr>
        <w:t>.</w:t>
      </w:r>
    </w:p>
    <w:p w14:paraId="3920AC63" w14:textId="4D233C51" w:rsidR="00164602" w:rsidRDefault="00B07A72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5372F381" wp14:editId="69422513">
            <wp:extent cx="4372074" cy="3116580"/>
            <wp:effectExtent l="19050" t="19050" r="2857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974" cy="311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7A403" w14:textId="0BB4D94F" w:rsidR="00C8318C" w:rsidRDefault="00C8318C" w:rsidP="006F0513">
      <w:pPr>
        <w:rPr>
          <w:bCs/>
          <w:noProof/>
        </w:rPr>
      </w:pPr>
      <w:r w:rsidRPr="00C8318C">
        <w:rPr>
          <w:bCs/>
          <w:noProof/>
        </w:rPr>
        <w:lastRenderedPageBreak/>
        <w:t>In order to perform a successful donation to other person's cause, you should change the default permissions on the current kinvey collection, like the example below.</w:t>
      </w:r>
      <w:r>
        <w:rPr>
          <w:noProof/>
        </w:rPr>
        <w:drawing>
          <wp:inline distT="0" distB="0" distL="0" distR="0" wp14:anchorId="0EF84D5F" wp14:editId="305F2535">
            <wp:extent cx="4089888" cy="2772828"/>
            <wp:effectExtent l="19050" t="19050" r="2540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546" cy="27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543EE" w14:textId="1A3D0F3B" w:rsidR="00C8318C" w:rsidRDefault="00C8318C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337E0567" wp14:editId="41FD0DC1">
            <wp:extent cx="5972810" cy="1710690"/>
            <wp:effectExtent l="19050" t="19050" r="2794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039BF9C6" w:rsidR="00164602" w:rsidRDefault="00164602" w:rsidP="006F0513">
      <w:pPr>
        <w:rPr>
          <w:bCs/>
          <w:noProof/>
        </w:rPr>
      </w:pPr>
      <w:r>
        <w:rPr>
          <w:bCs/>
          <w:noProof/>
        </w:rPr>
        <w:t xml:space="preserve">Here some example with </w:t>
      </w:r>
      <w:r w:rsidRPr="00B07A72">
        <w:rPr>
          <w:b/>
          <w:noProof/>
        </w:rPr>
        <w:t xml:space="preserve">already created </w:t>
      </w:r>
      <w:r w:rsidR="00B07A72" w:rsidRPr="00B07A72">
        <w:rPr>
          <w:b/>
          <w:noProof/>
        </w:rPr>
        <w:t>cause</w:t>
      </w:r>
      <w:r>
        <w:rPr>
          <w:bCs/>
          <w:noProof/>
        </w:rPr>
        <w:t>:</w:t>
      </w:r>
    </w:p>
    <w:p w14:paraId="4BEC7E82" w14:textId="34016180" w:rsidR="009801CC" w:rsidRDefault="00B07A72" w:rsidP="00C8318C">
      <w:pPr>
        <w:rPr>
          <w:bCs/>
          <w:noProof/>
        </w:rPr>
      </w:pPr>
      <w:r>
        <w:rPr>
          <w:noProof/>
        </w:rPr>
        <w:drawing>
          <wp:inline distT="0" distB="0" distL="0" distR="0" wp14:anchorId="7966F984" wp14:editId="65701467">
            <wp:extent cx="5972810" cy="670560"/>
            <wp:effectExtent l="19050" t="19050" r="279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983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C9339" w14:textId="7FACF488" w:rsidR="00164602" w:rsidRDefault="00164602" w:rsidP="00164602">
      <w:pPr>
        <w:pStyle w:val="berschrift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berschrift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berschrift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74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berschrift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2"/>
        <w:gridCol w:w="735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proofErr w:type="spellStart"/>
            <w:r w:rsidRPr="003D0171">
              <w:rPr>
                <w:rFonts w:ascii="Consolas" w:hAnsi="Consolas"/>
                <w:b/>
              </w:rPr>
              <w:t>ull</w:t>
            </w:r>
            <w:proofErr w:type="spellEnd"/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1EE9CCC3" w:rsidR="0082770B" w:rsidRDefault="0082770B" w:rsidP="00417D48">
      <w:pPr>
        <w:pStyle w:val="berschrift3"/>
      </w:pPr>
      <w:r>
        <w:t xml:space="preserve">Dashboard (List All </w:t>
      </w:r>
      <w:r w:rsidR="00D224D9">
        <w:t>Causes</w:t>
      </w:r>
      <w:r>
        <w:t>)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8712768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</w:t>
              </w:r>
              <w:proofErr w:type="spellStart"/>
              <w:r w:rsidR="00D224D9" w:rsidRPr="00C01FCC">
                <w:rPr>
                  <w:rStyle w:val="Hyperlink"/>
                </w:rPr>
                <w:t>auses</w:t>
              </w:r>
              <w:proofErr w:type="spellEnd"/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[{</w:t>
            </w:r>
          </w:p>
          <w:p w14:paraId="26DA8D20" w14:textId="015DC75F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   "</w:t>
            </w:r>
            <w:r w:rsidR="00D224D9">
              <w:t>cause</w:t>
            </w:r>
            <w:r>
              <w:rPr>
                <w:lang w:val="bg-BG"/>
              </w:rPr>
              <w:t>":</w:t>
            </w:r>
            <w:r w:rsidR="00D224D9">
              <w:t xml:space="preserve"> "..."</w:t>
            </w:r>
            <w:r>
              <w:rPr>
                <w:lang w:val="bg-BG"/>
              </w:rPr>
              <w:t>,</w:t>
            </w:r>
          </w:p>
          <w:p w14:paraId="695E5EA4" w14:textId="31143029" w:rsidR="00D224D9" w:rsidRPr="00D224D9" w:rsidRDefault="00D224D9">
            <w:pPr>
              <w:pStyle w:val="Code"/>
            </w:pPr>
            <w:r>
              <w:t xml:space="preserve">   "donors": [...],</w:t>
            </w:r>
          </w:p>
          <w:p w14:paraId="2964BE65" w14:textId="05B63EE3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D224D9">
              <w:t>pictureUrl</w:t>
            </w:r>
            <w:r>
              <w:rPr>
                <w:lang w:val="bg-BG"/>
              </w:rPr>
              <w:t>":</w:t>
            </w:r>
            <w:r w:rsidR="00D224D9">
              <w:t xml:space="preserve"> </w:t>
            </w:r>
            <w:r w:rsidR="00D224D9">
              <w:rPr>
                <w:lang w:val="bg-BG"/>
              </w:rPr>
              <w:t>"https://...."</w:t>
            </w:r>
            <w:r w:rsidR="00D224D9" w:rsidRPr="00D224D9">
              <w:rPr>
                <w:b w:val="0"/>
                <w:bCs/>
                <w:lang w:val="bg-BG"/>
              </w:rPr>
              <w:t>,</w:t>
            </w:r>
          </w:p>
          <w:p w14:paraId="18E90442" w14:textId="49CFB17B" w:rsidR="00417D48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neededFunds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2259D68D" w14:textId="3FD894D9" w:rsidR="00D224D9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description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1EA7BCEC" w14:textId="72D32883" w:rsidR="00417D48" w:rsidRPr="00D224D9" w:rsidRDefault="00D224D9">
            <w:pPr>
              <w:pStyle w:val="Code"/>
            </w:pPr>
            <w:r>
              <w:t xml:space="preserve">   "collectedFunds": ...,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9294D4F" w:rsidR="0082770B" w:rsidRDefault="0082770B" w:rsidP="00417D48">
      <w:pPr>
        <w:pStyle w:val="berschrift3"/>
      </w:pPr>
      <w:r>
        <w:t xml:space="preserve">Create </w:t>
      </w:r>
      <w:r w:rsidR="00D224D9">
        <w:t>Cause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33E24622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7B52" w14:textId="39874CF9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E77EB80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0992913A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56DA1E22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08C2E3C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7AA2D6E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69D9567" w14:textId="77777777" w:rsidR="00D224D9" w:rsidRPr="00D224D9" w:rsidRDefault="00D224D9" w:rsidP="00D224D9">
            <w:pPr>
              <w:pStyle w:val="Code"/>
            </w:pPr>
            <w:r>
              <w:lastRenderedPageBreak/>
              <w:t xml:space="preserve">   "collectedFunds": ...,</w:t>
            </w:r>
          </w:p>
          <w:p w14:paraId="787B7420" w14:textId="425BC565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B80A0B6" w14:textId="7CB781A1" w:rsidR="00D224D9" w:rsidRDefault="005679B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40A25756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2EFD4367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450F92F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01870C8B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4F8E40C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056E5E21" w14:textId="5C740F6D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5478E4C1" w:rsidR="0082770B" w:rsidRDefault="0082770B" w:rsidP="00417D48">
      <w:pPr>
        <w:pStyle w:val="berschrift3"/>
      </w:pPr>
      <w:r>
        <w:t xml:space="preserve">Edit </w:t>
      </w:r>
      <w:r w:rsidR="00D224D9">
        <w:t>Cause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85"/>
        <w:gridCol w:w="7375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0968AF69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9042EB1" w14:textId="1659F83E" w:rsidR="00D224D9" w:rsidRDefault="007D4DA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60802F9D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30AF88C8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591F25F7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lastRenderedPageBreak/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B004F3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75ECE78B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643D1266" w14:textId="1C7BC086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081BD5FA" w14:textId="71901A7F" w:rsidR="00D224D9" w:rsidRDefault="00D224D9" w:rsidP="00D224D9">
            <w:pPr>
              <w:pStyle w:val="Code"/>
              <w:rPr>
                <w:lang w:val="bg-BG"/>
              </w:rPr>
            </w:pPr>
            <w:r>
              <w:t xml:space="preserve">    </w:t>
            </w:r>
            <w:r>
              <w:rPr>
                <w:lang w:val="bg-BG"/>
              </w:rPr>
              <w:t>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2EEC8860" w14:textId="40557625" w:rsidR="00D224D9" w:rsidRPr="00D224D9" w:rsidRDefault="00D224D9" w:rsidP="00D224D9">
            <w:pPr>
              <w:pStyle w:val="Code"/>
            </w:pPr>
            <w:r>
              <w:t xml:space="preserve">    "donors": [...],</w:t>
            </w:r>
          </w:p>
          <w:p w14:paraId="43389953" w14:textId="29A24023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6D5EE5CF" w14:textId="50833842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6CA31C2D" w14:textId="551228FF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487CCC6E" w14:textId="1D7BDEFC" w:rsidR="00D224D9" w:rsidRDefault="00D224D9" w:rsidP="00D224D9">
            <w:pPr>
              <w:pStyle w:val="Code"/>
            </w:pPr>
            <w:r>
              <w:t xml:space="preserve">    "collectedFunds": ...,</w:t>
            </w:r>
          </w:p>
          <w:p w14:paraId="34262497" w14:textId="7A34A247" w:rsidR="00D224D9" w:rsidRPr="00D224D9" w:rsidRDefault="00D224D9" w:rsidP="00D224D9">
            <w:pPr>
              <w:pStyle w:val="Code"/>
            </w:pPr>
            <w:r>
              <w:t xml:space="preserve">    ...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69D44108" w:rsidR="007D4DAC" w:rsidRDefault="0082770B" w:rsidP="00417D48">
      <w:pPr>
        <w:pStyle w:val="berschrift3"/>
      </w:pPr>
      <w:r>
        <w:t xml:space="preserve">Delete </w:t>
      </w:r>
      <w:r w:rsidR="00D224D9">
        <w:t>Cause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6"/>
        <w:gridCol w:w="7324"/>
      </w:tblGrid>
      <w:tr w:rsidR="007D4DAC" w:rsidRPr="00855D05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4DED2C88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r w:rsidR="00C5594E">
              <w:fldChar w:fldCharType="begin"/>
            </w:r>
            <w:r w:rsidR="00C5594E" w:rsidRPr="00855D05">
              <w:rPr>
                <w:lang w:val="es-MX"/>
              </w:rPr>
              <w:instrText xml:space="preserve"> HYPERLINK "https://baas.kinvey.com/appdata/app_id/causes/cause_id" </w:instrText>
            </w:r>
            <w:r w:rsidR="00C5594E">
              <w:fldChar w:fldCharType="separate"/>
            </w:r>
            <w:r w:rsidR="00D224D9" w:rsidRPr="00C01FCC">
              <w:rPr>
                <w:rStyle w:val="Hyperlink"/>
                <w:noProof/>
                <w:lang w:val="bg-BG"/>
              </w:rPr>
              <w:t>https://baas.kinvey.com/appdata/</w:t>
            </w:r>
            <w:r w:rsidR="00D224D9" w:rsidRPr="00C01FCC">
              <w:rPr>
                <w:rStyle w:val="Hyperlink"/>
                <w:b/>
                <w:i/>
                <w:noProof/>
                <w:lang w:val="bg-BG"/>
              </w:rPr>
              <w:t>app_id</w:t>
            </w:r>
            <w:r w:rsidR="00D224D9" w:rsidRPr="00C01FCC">
              <w:rPr>
                <w:rStyle w:val="Hyperlink"/>
                <w:noProof/>
                <w:lang w:val="bg-BG"/>
              </w:rPr>
              <w:t>/</w:t>
            </w:r>
            <w:r w:rsidR="00D224D9" w:rsidRPr="00855D05">
              <w:rPr>
                <w:rStyle w:val="Hyperlink"/>
                <w:noProof/>
                <w:lang w:val="es-MX"/>
              </w:rPr>
              <w:t>causes</w:t>
            </w:r>
            <w:r w:rsidR="00D224D9" w:rsidRPr="00C01FCC">
              <w:rPr>
                <w:rStyle w:val="Hyperlink"/>
                <w:noProof/>
                <w:lang w:val="bg-BG"/>
              </w:rPr>
              <w:t>/</w:t>
            </w:r>
            <w:r w:rsidR="00D224D9" w:rsidRPr="00855D05">
              <w:rPr>
                <w:rStyle w:val="Hyperlink"/>
                <w:noProof/>
                <w:lang w:val="es-MX"/>
              </w:rPr>
              <w:t>cause</w:t>
            </w:r>
            <w:r w:rsidR="00D224D9" w:rsidRPr="00C01FCC">
              <w:rPr>
                <w:rStyle w:val="Hyperlink"/>
                <w:b/>
                <w:i/>
                <w:noProof/>
                <w:lang w:val="bg-BG"/>
              </w:rPr>
              <w:t>_id</w:t>
            </w:r>
            <w:r w:rsidR="00C5594E">
              <w:rPr>
                <w:rStyle w:val="Hyperlink"/>
                <w:b/>
                <w:i/>
                <w:noProof/>
                <w:lang w:val="bg-BG"/>
              </w:rPr>
              <w:fldChar w:fldCharType="end"/>
            </w:r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6D7FD10D" w:rsidR="00417D48" w:rsidRDefault="00D224D9" w:rsidP="00AE09F9">
      <w:pPr>
        <w:pStyle w:val="berschrift2"/>
      </w:pPr>
      <w:proofErr w:type="spellStart"/>
      <w:r>
        <w:lastRenderedPageBreak/>
        <w:t>DonUni</w:t>
      </w:r>
      <w:proofErr w:type="spellEnd"/>
      <w:r w:rsidR="00AE09F9">
        <w:t xml:space="preserve">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berschrift4Zchn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Fett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Fett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Fett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Fett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Fett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5469C636" w:rsidR="00722F9B" w:rsidRDefault="00D224D9" w:rsidP="00722F9B">
      <w:pPr>
        <w:pStyle w:val="berschrift2"/>
        <w:rPr>
          <w:noProof/>
        </w:rPr>
      </w:pPr>
      <w:r>
        <w:rPr>
          <w:noProof/>
        </w:rPr>
        <w:t>DonUni</w:t>
      </w:r>
      <w:r w:rsidR="00722F9B">
        <w:rPr>
          <w:noProof/>
        </w:rPr>
        <w:t xml:space="preserve"> - Client-Side Web Application</w:t>
      </w:r>
    </w:p>
    <w:p w14:paraId="265D96B4" w14:textId="07D1BECD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 w:rsidR="003E2AAC">
        <w:rPr>
          <w:b/>
          <w:noProof/>
        </w:rPr>
        <w:t>causes and donations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berschrift3"/>
        <w:rPr>
          <w:noProof/>
        </w:rPr>
      </w:pPr>
      <w:r>
        <w:rPr>
          <w:noProof/>
        </w:rPr>
        <w:t>Navigation Bar (Header)</w:t>
      </w:r>
      <w:r w:rsidR="000B0335">
        <w:rPr>
          <w:noProof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2D1701C8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 w:rsidR="00D224D9">
        <w:rPr>
          <w:rStyle w:val="CodeChar"/>
        </w:rPr>
        <w:t>DonUni</w:t>
      </w:r>
      <w:r>
        <w:rPr>
          <w:rStyle w:val="CodeChar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 w:rsidR="00D224D9">
        <w:rPr>
          <w:rStyle w:val="CodeChar"/>
        </w:rPr>
        <w:t>$$$$$$$$$$$$$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>
        <w:rPr>
          <w:noProof/>
        </w:rPr>
        <w:t>and</w:t>
      </w:r>
      <w:r w:rsidR="00D224D9">
        <w:rPr>
          <w:noProof/>
        </w:rPr>
        <w:t xml:space="preserve">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="00D224D9">
        <w:rPr>
          <w:rStyle w:val="CodeChar"/>
        </w:rPr>
        <w:t xml:space="preserve"> ({username})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357CC003" w:rsidR="003D0171" w:rsidRDefault="00D224D9" w:rsidP="00A823ED">
      <w:r>
        <w:rPr>
          <w:noProof/>
        </w:rPr>
        <w:drawing>
          <wp:inline distT="0" distB="0" distL="0" distR="0" wp14:anchorId="0DDF01D8" wp14:editId="1543DC07">
            <wp:extent cx="5972810" cy="360680"/>
            <wp:effectExtent l="19050" t="19050" r="2794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6ACDFEC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="00D224D9">
        <w:rPr>
          <w:rFonts w:ascii="Consolas" w:hAnsi="Consolas"/>
          <w:b/>
          <w:bCs/>
          <w:noProof/>
        </w:rPr>
        <w:t>DonUni</w:t>
      </w:r>
      <w:r w:rsidRPr="009E71C7">
        <w:rPr>
          <w:b/>
          <w:bCs/>
          <w:noProof/>
        </w:rPr>
        <w:t>]</w:t>
      </w:r>
      <w:r w:rsidR="00D224D9">
        <w:rPr>
          <w:b/>
          <w:bCs/>
          <w:noProof/>
        </w:rPr>
        <w:t>, [Login] and [Register]</w:t>
      </w:r>
    </w:p>
    <w:p w14:paraId="0153521F" w14:textId="695ECCDE" w:rsidR="00722F9B" w:rsidRPr="00722F9B" w:rsidRDefault="00514B10" w:rsidP="00722F9B">
      <w:r>
        <w:rPr>
          <w:noProof/>
        </w:rPr>
        <w:drawing>
          <wp:inline distT="0" distB="0" distL="0" distR="0" wp14:anchorId="74E65CE0" wp14:editId="599D8C96">
            <wp:extent cx="5972810" cy="44132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berschrift3"/>
        <w:rPr>
          <w:noProof/>
        </w:rPr>
      </w:pPr>
      <w:r>
        <w:rPr>
          <w:noProof/>
        </w:rPr>
        <w:t>Footer</w:t>
      </w:r>
    </w:p>
    <w:p w14:paraId="54B12326" w14:textId="2A4099DB" w:rsidR="00722F9B" w:rsidRPr="00722F9B" w:rsidRDefault="00D224D9" w:rsidP="00722F9B">
      <w:r>
        <w:rPr>
          <w:noProof/>
        </w:rPr>
        <w:drawing>
          <wp:inline distT="0" distB="0" distL="0" distR="0" wp14:anchorId="0B5B1E75" wp14:editId="31D7B228">
            <wp:extent cx="5972810" cy="506730"/>
            <wp:effectExtent l="19050" t="19050" r="2794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berschrift3"/>
        <w:rPr>
          <w:noProof/>
        </w:rPr>
      </w:pPr>
      <w:r>
        <w:rPr>
          <w:noProof/>
        </w:rPr>
        <w:t>Register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enabsatz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enabsatz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enabsatz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enabsatz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enabsatz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E79BE17" w14:textId="0703BA90" w:rsidR="004A20E3" w:rsidRPr="00722F9B" w:rsidRDefault="00514B10" w:rsidP="00722F9B">
      <w:r>
        <w:rPr>
          <w:noProof/>
        </w:rPr>
        <w:drawing>
          <wp:inline distT="0" distB="0" distL="0" distR="0" wp14:anchorId="3518D49F" wp14:editId="669E3C7C">
            <wp:extent cx="5972810" cy="61398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A70E9" w14:textId="160814FE" w:rsidR="00722F9B" w:rsidRDefault="00722F9B" w:rsidP="00722F9B">
      <w:pPr>
        <w:pStyle w:val="berschrift3"/>
        <w:rPr>
          <w:noProof/>
        </w:rPr>
      </w:pPr>
      <w:r>
        <w:rPr>
          <w:noProof/>
        </w:rPr>
        <w:t>Login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enabsatz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lastRenderedPageBreak/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enabsatz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5AC20B4B" w:rsidR="00722F9B" w:rsidRDefault="00514B10" w:rsidP="00722F9B">
      <w:r>
        <w:rPr>
          <w:noProof/>
        </w:rPr>
        <w:drawing>
          <wp:inline distT="0" distB="0" distL="0" distR="0" wp14:anchorId="6138266B" wp14:editId="4DEEC928">
            <wp:extent cx="5972810" cy="5983605"/>
            <wp:effectExtent l="19050" t="19050" r="27940" b="171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8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BBDEE" w14:textId="4BDD5CB1" w:rsidR="001C163B" w:rsidRDefault="001C163B" w:rsidP="001C163B">
      <w:pPr>
        <w:pStyle w:val="berschrift3"/>
      </w:pPr>
      <w:r>
        <w:t>Logout</w:t>
      </w:r>
      <w:r w:rsidR="00215086"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enabsatz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enabsatz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enabsatz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berschrift3"/>
        <w:rPr>
          <w:noProof/>
        </w:rPr>
      </w:pPr>
      <w:r>
        <w:rPr>
          <w:noProof/>
        </w:rPr>
        <w:lastRenderedPageBreak/>
        <w:t>Home Page</w:t>
      </w:r>
      <w:r w:rsidR="00215086">
        <w:rPr>
          <w:noProof/>
        </w:rPr>
        <w:t xml:space="preserve"> (5)</w:t>
      </w:r>
    </w:p>
    <w:p w14:paraId="2FBC993F" w14:textId="566ABEA4" w:rsidR="00DD435F" w:rsidRDefault="00DD435F" w:rsidP="00DD435F">
      <w:pPr>
        <w:rPr>
          <w:b/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453B93">
        <w:rPr>
          <w:rFonts w:ascii="Consolas" w:hAnsi="Consolas"/>
          <w:b/>
          <w:noProof/>
          <w:u w:val="single"/>
        </w:rPr>
        <w:t>DonUni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14:paraId="58208EEA" w14:textId="64C7F73A" w:rsidR="00453B93" w:rsidRPr="00453B93" w:rsidRDefault="00453B93" w:rsidP="00DD435F">
      <w:pPr>
        <w:rPr>
          <w:bCs/>
          <w:noProof/>
          <w:u w:val="single"/>
        </w:rPr>
      </w:pPr>
      <w:r w:rsidRPr="00453B93">
        <w:rPr>
          <w:b/>
          <w:noProof/>
          <w:u w:val="single"/>
        </w:rPr>
        <w:t>[</w:t>
      </w:r>
      <w:r w:rsidR="00514B10">
        <w:rPr>
          <w:b/>
          <w:noProof/>
          <w:u w:val="single"/>
        </w:rPr>
        <w:t>Register</w:t>
      </w:r>
      <w:r w:rsidRPr="00453B93">
        <w:rPr>
          <w:b/>
          <w:noProof/>
          <w:u w:val="single"/>
        </w:rPr>
        <w:t>]</w:t>
      </w:r>
      <w:r w:rsidRPr="00453B93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 xml:space="preserve">button </w:t>
      </w:r>
      <w:r w:rsidRPr="00453B93">
        <w:rPr>
          <w:bCs/>
          <w:noProof/>
          <w:u w:val="single"/>
        </w:rPr>
        <w:t>should refer to the</w:t>
      </w:r>
      <w:r w:rsidR="00514B10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>register</w:t>
      </w:r>
      <w:r w:rsidRPr="00453B93">
        <w:rPr>
          <w:bCs/>
          <w:noProof/>
          <w:u w:val="single"/>
        </w:rPr>
        <w:t xml:space="preserve"> view.</w:t>
      </w:r>
    </w:p>
    <w:p w14:paraId="6E32C711" w14:textId="587D2ED4" w:rsidR="00453B93" w:rsidRDefault="00514B10" w:rsidP="00DD435F">
      <w:r>
        <w:rPr>
          <w:noProof/>
        </w:rPr>
        <w:drawing>
          <wp:inline distT="0" distB="0" distL="0" distR="0" wp14:anchorId="0D8822DE" wp14:editId="2FF4AC27">
            <wp:extent cx="5972810" cy="6696710"/>
            <wp:effectExtent l="19050" t="19050" r="27940" b="279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9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36B8BA98" w:rsidR="00DD435F" w:rsidRPr="00453B93" w:rsidRDefault="00DD435F" w:rsidP="00DD435F">
      <w:pPr>
        <w:rPr>
          <w:noProof/>
        </w:rPr>
      </w:pPr>
      <w:r>
        <w:lastRenderedPageBreak/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453B93">
        <w:rPr>
          <w:noProof/>
        </w:rPr>
        <w:t xml:space="preserve"> And the </w:t>
      </w:r>
      <w:r w:rsidR="00453B93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453B93" w:rsidRPr="00453B93">
        <w:rPr>
          <w:b/>
          <w:bCs/>
          <w:noProof/>
        </w:rPr>
        <w:t>] button</w:t>
      </w:r>
      <w:r w:rsidR="00453B93">
        <w:rPr>
          <w:b/>
          <w:bCs/>
          <w:noProof/>
        </w:rPr>
        <w:t xml:space="preserve"> </w:t>
      </w:r>
      <w:r w:rsidR="00453B93">
        <w:rPr>
          <w:noProof/>
        </w:rPr>
        <w:t>should refer to the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create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cause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view</w:t>
      </w:r>
      <w:r w:rsidR="00514B10">
        <w:rPr>
          <w:noProof/>
        </w:rPr>
        <w:t>.</w:t>
      </w:r>
    </w:p>
    <w:p w14:paraId="36B7F0BE" w14:textId="647870AB" w:rsidR="00DD435F" w:rsidRPr="00722F9B" w:rsidRDefault="00514B10" w:rsidP="00DD435F">
      <w:r>
        <w:rPr>
          <w:noProof/>
        </w:rPr>
        <w:drawing>
          <wp:inline distT="0" distB="0" distL="0" distR="0" wp14:anchorId="7B8733C6" wp14:editId="5599B33E">
            <wp:extent cx="5972810" cy="6773545"/>
            <wp:effectExtent l="19050" t="19050" r="27940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7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1AB7CDB2" w:rsidR="00722F9B" w:rsidRDefault="00722F9B" w:rsidP="00722F9B">
      <w:pPr>
        <w:pStyle w:val="berschrift3"/>
      </w:pPr>
      <w:r>
        <w:lastRenderedPageBreak/>
        <w:t xml:space="preserve">Create </w:t>
      </w:r>
      <w:r w:rsidR="00514B10">
        <w:t>Cause</w:t>
      </w:r>
      <w:r w:rsidR="000B0335">
        <w:t xml:space="preserve"> (15)</w:t>
      </w:r>
    </w:p>
    <w:p w14:paraId="1E6EBF05" w14:textId="1364C0B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810166">
        <w:rPr>
          <w:b/>
          <w:noProof/>
        </w:rPr>
        <w:t>causes</w:t>
      </w:r>
      <w:r>
        <w:rPr>
          <w:noProof/>
          <w:lang w:val="bg-BG"/>
        </w:rPr>
        <w:t xml:space="preserve">. </w:t>
      </w:r>
    </w:p>
    <w:p w14:paraId="19A2EFD8" w14:textId="78D6712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 w:rsidR="00514B10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514B10" w:rsidRPr="00453B93">
        <w:rPr>
          <w:b/>
          <w:bCs/>
          <w:noProof/>
        </w:rPr>
        <w:t>]</w:t>
      </w:r>
      <w:r w:rsidR="00514B10">
        <w:rPr>
          <w:b/>
          <w:bCs/>
          <w:noProof/>
        </w:rPr>
        <w:t xml:space="preserve"> </w:t>
      </w:r>
      <w:r w:rsidR="00514B10">
        <w:rPr>
          <w:b/>
          <w:noProof/>
        </w:rPr>
        <w:t xml:space="preserve">button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</w:t>
      </w:r>
      <w:r w:rsidR="00810166">
        <w:rPr>
          <w:b/>
          <w:noProof/>
        </w:rPr>
        <w:t>Home page view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View</w:t>
      </w:r>
      <w:r>
        <w:rPr>
          <w:noProof/>
          <w:lang w:val="bg-BG"/>
        </w:rPr>
        <w:t>.</w:t>
      </w:r>
    </w:p>
    <w:p w14:paraId="7C445895" w14:textId="2641220E" w:rsidR="00514B10" w:rsidRPr="009323A8" w:rsidRDefault="001C163B" w:rsidP="00514B10">
      <w:pPr>
        <w:pStyle w:val="Listenabsatz"/>
        <w:numPr>
          <w:ilvl w:val="0"/>
          <w:numId w:val="27"/>
        </w:numPr>
        <w:rPr>
          <w:noProof/>
        </w:rPr>
      </w:pPr>
      <w:r>
        <w:rPr>
          <w:noProof/>
          <w:lang w:val="bg-BG"/>
        </w:rPr>
        <w:t>The</w:t>
      </w:r>
      <w:r w:rsidR="009323A8">
        <w:rPr>
          <w:noProof/>
        </w:rPr>
        <w:t xml:space="preserve"> input fields must be </w:t>
      </w:r>
      <w:r w:rsidR="009323A8" w:rsidRPr="009323A8">
        <w:rPr>
          <w:b/>
          <w:bCs/>
          <w:noProof/>
        </w:rPr>
        <w:t>non</w:t>
      </w:r>
      <w:r w:rsidR="009323A8">
        <w:rPr>
          <w:noProof/>
        </w:rPr>
        <w:t>-</w:t>
      </w:r>
      <w:r w:rsidR="009323A8" w:rsidRPr="009323A8">
        <w:rPr>
          <w:b/>
          <w:bCs/>
          <w:noProof/>
        </w:rPr>
        <w:t>empty</w:t>
      </w:r>
      <w:r w:rsidR="009323A8">
        <w:rPr>
          <w:noProof/>
        </w:rPr>
        <w:t xml:space="preserve"> </w:t>
      </w:r>
      <w:r w:rsidR="009323A8" w:rsidRPr="009323A8">
        <w:rPr>
          <w:b/>
          <w:bCs/>
          <w:noProof/>
        </w:rPr>
        <w:t>strings</w:t>
      </w:r>
    </w:p>
    <w:p w14:paraId="2BC42A89" w14:textId="1E19CF2F" w:rsidR="009323A8" w:rsidRPr="00514B10" w:rsidRDefault="009323A8" w:rsidP="009323A8">
      <w:pPr>
        <w:pStyle w:val="Listenabsatz"/>
        <w:numPr>
          <w:ilvl w:val="0"/>
          <w:numId w:val="27"/>
        </w:numPr>
        <w:rPr>
          <w:noProof/>
        </w:rPr>
      </w:pPr>
      <w:r>
        <w:rPr>
          <w:noProof/>
        </w:rPr>
        <w:t>Note that you should add additional two properties (</w:t>
      </w:r>
      <w:r w:rsidRPr="009323A8">
        <w:rPr>
          <w:b/>
          <w:bCs/>
          <w:noProof/>
        </w:rPr>
        <w:t>donors</w:t>
      </w:r>
      <w:r>
        <w:rPr>
          <w:noProof/>
        </w:rPr>
        <w:t xml:space="preserve"> and </w:t>
      </w:r>
      <w:r w:rsidRPr="009323A8">
        <w:rPr>
          <w:b/>
          <w:bCs/>
          <w:noProof/>
        </w:rPr>
        <w:t>collectedFunds</w:t>
      </w:r>
      <w:r>
        <w:rPr>
          <w:noProof/>
        </w:rPr>
        <w:t>)</w:t>
      </w:r>
    </w:p>
    <w:p w14:paraId="0E5C3FB9" w14:textId="12E76AE9" w:rsidR="00486BF0" w:rsidRPr="009323A8" w:rsidRDefault="001C163B" w:rsidP="00514B10">
      <w:pPr>
        <w:pStyle w:val="Listenabsatz"/>
        <w:numPr>
          <w:ilvl w:val="0"/>
          <w:numId w:val="27"/>
        </w:num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 w:rsidR="00514B10">
        <w:rPr>
          <w:rStyle w:val="CodeChar"/>
          <w:rFonts w:asciiTheme="minorHAnsi" w:hAnsiTheme="minorHAnsi" w:cstheme="minorHAnsi"/>
        </w:rPr>
        <w:t>Dashboard</w:t>
      </w:r>
      <w:r w:rsidR="009323A8">
        <w:rPr>
          <w:rStyle w:val="CodeChar"/>
          <w:rFonts w:asciiTheme="minorHAnsi" w:hAnsiTheme="minorHAnsi" w:cstheme="minorHAnsi"/>
        </w:rPr>
        <w:t xml:space="preserve"> </w:t>
      </w:r>
      <w:r w:rsidR="009323A8">
        <w:rPr>
          <w:rStyle w:val="CodeChar"/>
          <w:rFonts w:asciiTheme="minorHAnsi" w:hAnsiTheme="minorHAnsi" w:cstheme="minorHAnsi"/>
          <w:b w:val="0"/>
          <w:bCs/>
        </w:rPr>
        <w:t>or</w:t>
      </w:r>
      <w:r w:rsidR="00514B10">
        <w:rPr>
          <w:rStyle w:val="CodeChar"/>
          <w:rFonts w:asciiTheme="minorHAnsi" w:hAnsiTheme="minorHAnsi" w:cstheme="minorHAnsi"/>
        </w:rPr>
        <w:t xml:space="preserve"> Home Page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</w:p>
    <w:p w14:paraId="27C1C450" w14:textId="3ED8815C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 w:rsidR="009323A8">
        <w:rPr>
          <w:rStyle w:val="CodeChar"/>
        </w:rPr>
        <w:t>causes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</w:p>
    <w:p w14:paraId="2282E563" w14:textId="4BCD1920" w:rsidR="00722F9B" w:rsidRDefault="00514B10" w:rsidP="00722F9B">
      <w:pPr>
        <w:rPr>
          <w:b/>
          <w:bCs/>
        </w:rPr>
      </w:pPr>
      <w:r>
        <w:rPr>
          <w:noProof/>
        </w:rPr>
        <w:drawing>
          <wp:inline distT="0" distB="0" distL="0" distR="0" wp14:anchorId="1649B825" wp14:editId="5BD109E0">
            <wp:extent cx="5646818" cy="5863541"/>
            <wp:effectExtent l="19050" t="19050" r="11430" b="234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558" cy="5865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berschrift3"/>
      </w:pPr>
      <w:r>
        <w:lastRenderedPageBreak/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14:paraId="04497C85" w14:textId="6BEA7808" w:rsidR="004A20E3" w:rsidRDefault="00486BF0" w:rsidP="00486BF0">
      <w:r>
        <w:t>By clicking over [</w:t>
      </w:r>
      <w:r w:rsidR="009323A8">
        <w:rPr>
          <w:rFonts w:ascii="Consolas" w:hAnsi="Consolas"/>
          <w:b/>
          <w:bCs/>
        </w:rPr>
        <w:t>$$$$$$$$$$$$$$</w:t>
      </w:r>
      <w:r>
        <w:t xml:space="preserve">] button, the currently logged-in user should be able to see all created </w:t>
      </w:r>
      <w:r w:rsidR="009323A8">
        <w:t>causes</w:t>
      </w:r>
      <w:r>
        <w:t>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68B11950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 w:rsidR="00D1413D">
        <w:rPr>
          <w:noProof/>
        </w:rPr>
        <w:t>causes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5CEE060" w:rsidR="00722F9B" w:rsidRDefault="00D1413D" w:rsidP="00722F9B">
      <w:r>
        <w:rPr>
          <w:noProof/>
        </w:rPr>
        <w:drawing>
          <wp:inline distT="0" distB="0" distL="0" distR="0" wp14:anchorId="5C828DE0" wp14:editId="5510097C">
            <wp:extent cx="5972810" cy="2722880"/>
            <wp:effectExtent l="19050" t="19050" r="2794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13BE872D"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 xml:space="preserve">one registered </w:t>
      </w:r>
      <w:r w:rsidR="00D1413D">
        <w:rPr>
          <w:b/>
          <w:bCs/>
        </w:rPr>
        <w:t>cause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 xml:space="preserve">the </w:t>
      </w:r>
      <w:r w:rsidR="00D1413D">
        <w:t>causes</w:t>
      </w:r>
      <w:r>
        <w:t xml:space="preserve"> must be shown like the example below:</w:t>
      </w:r>
    </w:p>
    <w:p w14:paraId="304A2F8D" w14:textId="6FE00253" w:rsidR="00722F9B" w:rsidRDefault="00722F9B" w:rsidP="00722F9B"/>
    <w:p w14:paraId="3213CF83" w14:textId="70FC339A" w:rsidR="00CD1087" w:rsidRDefault="00D1413D" w:rsidP="00722F9B">
      <w:r>
        <w:rPr>
          <w:noProof/>
        </w:rPr>
        <w:lastRenderedPageBreak/>
        <w:drawing>
          <wp:inline distT="0" distB="0" distL="0" distR="0" wp14:anchorId="16549528" wp14:editId="7CFFCD17">
            <wp:extent cx="5404071" cy="6279662"/>
            <wp:effectExtent l="19050" t="19050" r="25400" b="260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071" cy="6279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D0621F8" w14:textId="3BDBF561" w:rsidR="00816476" w:rsidRDefault="00D1413D" w:rsidP="00816476">
      <w:pPr>
        <w:pStyle w:val="berschrift3"/>
      </w:pPr>
      <w:r>
        <w:t>Cause</w:t>
      </w:r>
      <w:r w:rsidR="00816476">
        <w:t xml:space="preserve"> Details</w:t>
      </w:r>
      <w:r w:rsidR="000B0335">
        <w:t xml:space="preserve"> (1</w:t>
      </w:r>
      <w:r w:rsidR="00B23F4C">
        <w:t>5</w:t>
      </w:r>
      <w:r w:rsidR="000B0335">
        <w:t>)</w:t>
      </w:r>
    </w:p>
    <w:p w14:paraId="2676C8FA" w14:textId="23F68034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 w:rsidR="003E2AAC">
        <w:rPr>
          <w:noProof/>
        </w:rPr>
        <w:t>causes and their donations</w:t>
      </w:r>
      <w:r>
        <w:rPr>
          <w:noProof/>
          <w:lang w:val="bg-BG"/>
        </w:rPr>
        <w:t xml:space="preserve">. </w:t>
      </w:r>
    </w:p>
    <w:p w14:paraId="7BADEE2F" w14:textId="69B1A563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 w:rsidR="00810166">
        <w:rPr>
          <w:rStyle w:val="CodeChar"/>
        </w:rPr>
        <w:t>Become a donor $$$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 w:rsidR="00810166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 w:rsidR="00810166">
        <w:rPr>
          <w:rStyle w:val="CodeChar"/>
        </w:rPr>
        <w:t>view</w:t>
      </w:r>
      <w:r>
        <w:rPr>
          <w:noProof/>
        </w:rPr>
        <w:t>, where</w:t>
      </w:r>
      <w:r w:rsidR="00810166">
        <w:rPr>
          <w:noProof/>
        </w:rPr>
        <w:t xml:space="preserve"> the cause's </w:t>
      </w:r>
      <w:r w:rsidR="00810166" w:rsidRPr="00810166">
        <w:rPr>
          <w:b/>
          <w:bCs/>
          <w:noProof/>
        </w:rPr>
        <w:t>name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pictureUrl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collected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needed</w:t>
      </w:r>
      <w:r w:rsidR="00810166">
        <w:rPr>
          <w:noProof/>
        </w:rPr>
        <w:t xml:space="preserve"> </w:t>
      </w:r>
      <w:r w:rsidR="00810166" w:rsidRPr="00810166">
        <w:rPr>
          <w:b/>
          <w:bCs/>
          <w:noProof/>
        </w:rPr>
        <w:t>funds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description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donors</w:t>
      </w:r>
      <w:r>
        <w:rPr>
          <w:noProof/>
        </w:rPr>
        <w:t xml:space="preserve"> are shown in the format below on the picture.</w:t>
      </w:r>
    </w:p>
    <w:p w14:paraId="2F7F09E3" w14:textId="2D089F58" w:rsidR="00162197" w:rsidRDefault="00D1413D" w:rsidP="00816476">
      <w:r>
        <w:rPr>
          <w:noProof/>
        </w:rPr>
        <w:lastRenderedPageBreak/>
        <w:drawing>
          <wp:inline distT="0" distB="0" distL="0" distR="0" wp14:anchorId="6F18B6C3" wp14:editId="00160780">
            <wp:extent cx="5635692" cy="6442759"/>
            <wp:effectExtent l="19050" t="19050" r="2222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7163" cy="6444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C324" w14:textId="29AC238E" w:rsidR="00D1413D" w:rsidRDefault="00D1413D" w:rsidP="00816476"/>
    <w:p w14:paraId="7184897C" w14:textId="0E1BAD23" w:rsidR="00D1413D" w:rsidRDefault="00D1413D" w:rsidP="00D1413D">
      <w:pPr>
        <w:pStyle w:val="berschrift3"/>
      </w:pPr>
      <w:r>
        <w:t>Edit Cause (15)</w:t>
      </w:r>
    </w:p>
    <w:p w14:paraId="049B4619" w14:textId="67385FE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edit</w:t>
      </w:r>
      <w:r w:rsidR="00810166">
        <w:rPr>
          <w:b/>
          <w:noProof/>
        </w:rPr>
        <w:t xml:space="preserve"> (Make a donations) to others causes</w:t>
      </w:r>
      <w:r w:rsidRPr="00125D48">
        <w:rPr>
          <w:noProof/>
          <w:lang w:val="bg-BG"/>
        </w:rPr>
        <w:t xml:space="preserve">. </w:t>
      </w:r>
    </w:p>
    <w:p w14:paraId="53DCDDDC" w14:textId="69BAC394" w:rsidR="00D1413D" w:rsidRPr="00810166" w:rsidRDefault="00D1413D" w:rsidP="00D1413D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810166">
        <w:rPr>
          <w:rStyle w:val="CodeChar"/>
        </w:rPr>
        <w:t>Make the donation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</w:rPr>
        <w:t xml:space="preserve">, </w:t>
      </w:r>
      <w:r>
        <w:rPr>
          <w:noProof/>
        </w:rPr>
        <w:t xml:space="preserve">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="00810166">
        <w:rPr>
          <w:b/>
          <w:bCs/>
          <w:noProof/>
        </w:rPr>
        <w:t>causes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</w:t>
      </w:r>
      <w:r w:rsidR="00810166">
        <w:rPr>
          <w:noProof/>
        </w:rPr>
        <w:t>cause'</w:t>
      </w:r>
      <w:r w:rsidR="00810166" w:rsidRPr="00810166">
        <w:rPr>
          <w:b/>
          <w:bCs/>
          <w:noProof/>
        </w:rPr>
        <w:t>collected funds</w:t>
      </w:r>
      <w:r>
        <w:rPr>
          <w:noProof/>
        </w:rPr>
        <w:t xml:space="preserve"> </w:t>
      </w:r>
      <w:r w:rsidRPr="00810166">
        <w:rPr>
          <w:noProof/>
        </w:rPr>
        <w:t>should be changed</w:t>
      </w:r>
      <w:r w:rsidR="00810166">
        <w:rPr>
          <w:b/>
          <w:bCs/>
          <w:noProof/>
        </w:rPr>
        <w:t xml:space="preserve"> </w:t>
      </w:r>
      <w:r w:rsidR="00810166">
        <w:rPr>
          <w:noProof/>
        </w:rPr>
        <w:t>(</w:t>
      </w:r>
      <w:r w:rsidR="00810166" w:rsidRPr="00810166">
        <w:rPr>
          <w:b/>
          <w:bCs/>
          <w:noProof/>
        </w:rPr>
        <w:t>increased</w:t>
      </w:r>
      <w:r w:rsidR="00810166">
        <w:rPr>
          <w:noProof/>
        </w:rPr>
        <w:t xml:space="preserve"> with the </w:t>
      </w:r>
      <w:r w:rsidR="00810166" w:rsidRPr="00810166">
        <w:rPr>
          <w:b/>
          <w:bCs/>
          <w:noProof/>
        </w:rPr>
        <w:t>given value</w:t>
      </w:r>
      <w:r w:rsidR="00810166">
        <w:rPr>
          <w:noProof/>
        </w:rPr>
        <w:t>)</w:t>
      </w:r>
      <w:r>
        <w:rPr>
          <w:noProof/>
        </w:rPr>
        <w:t>.</w:t>
      </w:r>
    </w:p>
    <w:p w14:paraId="5B382447" w14:textId="426EDC02" w:rsidR="00D1413D" w:rsidRDefault="00D1413D" w:rsidP="00D1413D">
      <w:r>
        <w:rPr>
          <w:noProof/>
        </w:rPr>
        <w:lastRenderedPageBreak/>
        <w:drawing>
          <wp:inline distT="0" distB="0" distL="0" distR="0" wp14:anchorId="4FE79463" wp14:editId="79D49E11">
            <wp:extent cx="5972810" cy="6590030"/>
            <wp:effectExtent l="19050" t="19050" r="2794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9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1F9B6" w14:textId="77777777" w:rsidR="00D1413D" w:rsidRDefault="00D1413D" w:rsidP="00D1413D">
      <w:pPr>
        <w:pStyle w:val="berschrift3"/>
      </w:pPr>
      <w:r>
        <w:t>Delete Offer (5)</w:t>
      </w:r>
    </w:p>
    <w:p w14:paraId="07558AB2" w14:textId="64CA48B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 w:rsidR="003E2AAC">
        <w:rPr>
          <w:noProof/>
        </w:rPr>
        <w:t>causes</w:t>
      </w:r>
      <w:r w:rsidRPr="00125D48">
        <w:rPr>
          <w:noProof/>
          <w:lang w:val="bg-BG"/>
        </w:rPr>
        <w:t xml:space="preserve">. </w:t>
      </w:r>
    </w:p>
    <w:p w14:paraId="77B67E64" w14:textId="77777777" w:rsidR="00D1413D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2F1BB738" w14:textId="52946EF0" w:rsidR="00D1413D" w:rsidRPr="00E93ACE" w:rsidRDefault="00D1413D" w:rsidP="00D1413D">
      <w:pPr>
        <w:rPr>
          <w:noProof/>
          <w:lang w:val="bg-BG"/>
        </w:rPr>
      </w:pPr>
      <w:r>
        <w:rPr>
          <w:noProof/>
        </w:rPr>
        <w:lastRenderedPageBreak/>
        <w:t>If the [</w:t>
      </w:r>
      <w:r w:rsidR="00810166">
        <w:rPr>
          <w:rFonts w:ascii="Consolas" w:hAnsi="Consolas"/>
          <w:b/>
          <w:bCs/>
          <w:noProof/>
        </w:rPr>
        <w:t>Close the cause</w:t>
      </w:r>
      <w:r>
        <w:rPr>
          <w:noProof/>
        </w:rPr>
        <w:t xml:space="preserve">] button in the </w:t>
      </w:r>
      <w:r w:rsidR="00810166">
        <w:rPr>
          <w:b/>
          <w:bCs/>
          <w:noProof/>
        </w:rPr>
        <w:t>Cause</w:t>
      </w:r>
      <w:r w:rsidRPr="00162197">
        <w:rPr>
          <w:b/>
          <w:bCs/>
          <w:noProof/>
        </w:rPr>
        <w:t xml:space="preserve"> </w:t>
      </w:r>
      <w:r w:rsidR="00810166">
        <w:rPr>
          <w:b/>
          <w:bCs/>
          <w:noProof/>
        </w:rPr>
        <w:t>Details View</w:t>
      </w:r>
      <w:r>
        <w:rPr>
          <w:noProof/>
        </w:rPr>
        <w:t xml:space="preserve">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Kinvey collection.</w:t>
      </w:r>
    </w:p>
    <w:p w14:paraId="112E3C2B" w14:textId="2370C2D5" w:rsidR="00D1413D" w:rsidRPr="00810166" w:rsidRDefault="00D1413D" w:rsidP="00D1413D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35C6F9A4" w14:textId="77777777" w:rsidR="00D1413D" w:rsidRDefault="00D1413D" w:rsidP="00D1413D">
      <w:r>
        <w:rPr>
          <w:noProof/>
        </w:rPr>
        <w:drawing>
          <wp:inline distT="0" distB="0" distL="0" distR="0" wp14:anchorId="2D63CF03" wp14:editId="69097609">
            <wp:extent cx="5972810" cy="6714490"/>
            <wp:effectExtent l="19050" t="19050" r="2794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1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FE30" w14:textId="77777777" w:rsidR="00D1413D" w:rsidRPr="00816476" w:rsidRDefault="00D1413D" w:rsidP="00D1413D"/>
    <w:p w14:paraId="4BDCD281" w14:textId="77777777" w:rsidR="00D1413D" w:rsidRDefault="00D1413D" w:rsidP="00816476"/>
    <w:p w14:paraId="34F1A887" w14:textId="351F507C" w:rsidR="003D0171" w:rsidRDefault="003D0171" w:rsidP="00162197">
      <w:pPr>
        <w:pStyle w:val="berschrift3"/>
      </w:pPr>
      <w:r>
        <w:lastRenderedPageBreak/>
        <w:t>BONUS</w:t>
      </w:r>
      <w:r w:rsidR="00162197">
        <w:t>ES</w:t>
      </w:r>
      <w:r w:rsidR="000F189A">
        <w:t xml:space="preserve"> (</w:t>
      </w:r>
      <w:r w:rsidR="00B46C57">
        <w:t>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berschrift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14:paraId="044B420B" w14:textId="29039B34" w:rsidR="00162197" w:rsidRDefault="00162197" w:rsidP="00162197">
      <w:pPr>
        <w:pStyle w:val="Listenabsatz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</w:t>
      </w:r>
      <w:r w:rsidR="00810166">
        <w:rPr>
          <w:noProof/>
        </w:rPr>
        <w:t>cause</w:t>
      </w:r>
      <w:r w:rsidR="0096191B">
        <w:rPr>
          <w:noProof/>
        </w:rPr>
        <w:t>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7153AC13" w:rsidR="00162197" w:rsidRDefault="00810166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7BD3F078" wp14:editId="62B7945D">
            <wp:extent cx="5972810" cy="65532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enabsatz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695583D8" w:rsidR="00162197" w:rsidRPr="00A823ED" w:rsidRDefault="00810166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10AFD5FB" wp14:editId="13D6606B">
            <wp:extent cx="5972810" cy="1110615"/>
            <wp:effectExtent l="19050" t="19050" r="279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enabsatz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50694A2" w14:textId="69735EF3" w:rsidR="0015394F" w:rsidRDefault="00810166" w:rsidP="00810166">
      <w:pPr>
        <w:ind w:firstLine="360"/>
      </w:pPr>
      <w:r>
        <w:rPr>
          <w:noProof/>
        </w:rPr>
        <w:drawing>
          <wp:inline distT="0" distB="0" distL="0" distR="0" wp14:anchorId="6902C2E3" wp14:editId="410B6616">
            <wp:extent cx="5972810" cy="624840"/>
            <wp:effectExtent l="19050" t="19050" r="2794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berschrift3"/>
      </w:pPr>
      <w:r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</w:t>
      </w:r>
      <w:proofErr w:type="spellStart"/>
      <w:r w:rsidRPr="00043252">
        <w:rPr>
          <w:b/>
          <w:bCs/>
          <w:u w:val="single"/>
        </w:rPr>
        <w:t>url</w:t>
      </w:r>
      <w:proofErr w:type="spellEnd"/>
      <w:r w:rsidRPr="00043252">
        <w:rPr>
          <w:b/>
          <w:bCs/>
          <w:u w:val="single"/>
        </w:rPr>
        <w:t>), to be able to get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2ECE9026" w:rsidR="0015394F" w:rsidRPr="00810166" w:rsidRDefault="0015394F" w:rsidP="00043252">
      <w:pPr>
        <w:jc w:val="center"/>
        <w:rPr>
          <w:rFonts w:ascii="Consolas" w:hAnsi="Consolas"/>
          <w:i/>
          <w:iCs/>
          <w:sz w:val="96"/>
          <w:szCs w:val="96"/>
        </w:rPr>
      </w:pPr>
      <w:r w:rsidRPr="00810166">
        <w:rPr>
          <w:rFonts w:ascii="Consolas" w:hAnsi="Consolas"/>
          <w:i/>
          <w:iCs/>
          <w:sz w:val="96"/>
          <w:szCs w:val="96"/>
        </w:rPr>
        <w:t>GOOD</w:t>
      </w:r>
      <w:r w:rsidR="00043252" w:rsidRPr="00810166">
        <w:rPr>
          <w:rFonts w:ascii="Consolas" w:hAnsi="Consolas"/>
          <w:i/>
          <w:iCs/>
          <w:sz w:val="96"/>
          <w:szCs w:val="96"/>
        </w:rPr>
        <w:t xml:space="preserve"> </w:t>
      </w:r>
      <w:proofErr w:type="gramStart"/>
      <w:r w:rsidRPr="00810166">
        <w:rPr>
          <w:rFonts w:ascii="Consolas" w:hAnsi="Consolas"/>
          <w:i/>
          <w:iCs/>
          <w:sz w:val="96"/>
          <w:szCs w:val="96"/>
        </w:rPr>
        <w:t>LUCK</w:t>
      </w:r>
      <w:r w:rsidR="00810166">
        <w:rPr>
          <w:rFonts w:ascii="Consolas" w:hAnsi="Consolas"/>
          <w:i/>
          <w:iCs/>
          <w:sz w:val="96"/>
          <w:szCs w:val="96"/>
        </w:rPr>
        <w:t>!</w:t>
      </w:r>
      <w:r w:rsidR="00810166" w:rsidRPr="00810166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5916BC45" w14:textId="77777777" w:rsidR="0015394F" w:rsidRPr="00816476" w:rsidRDefault="0015394F" w:rsidP="00816476"/>
    <w:sectPr w:rsidR="0015394F" w:rsidRPr="00816476">
      <w:footerReference w:type="default" r:id="rId3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325A2" w14:textId="77777777" w:rsidR="00C5594E" w:rsidRDefault="00C5594E" w:rsidP="004A2906">
      <w:pPr>
        <w:spacing w:before="0" w:after="0" w:line="240" w:lineRule="auto"/>
      </w:pPr>
      <w:r>
        <w:separator/>
      </w:r>
    </w:p>
  </w:endnote>
  <w:endnote w:type="continuationSeparator" w:id="0">
    <w:p w14:paraId="7839AEDF" w14:textId="77777777" w:rsidR="00C5594E" w:rsidRDefault="00C5594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2E016" w14:textId="77777777" w:rsidR="00D224D9" w:rsidRPr="00AC77AD" w:rsidRDefault="00D224D9" w:rsidP="00D224D9">
    <w:pPr>
      <w:pStyle w:val="Fu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3F9863A" wp14:editId="769F4A9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7FD75CB" wp14:editId="319CDF2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A2A0FBE" wp14:editId="6AAAE2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DA8B7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CB0F0A" wp14:editId="610CBA3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2457DA" w14:textId="77777777" w:rsidR="00D224D9" w:rsidRPr="008C2B83" w:rsidRDefault="00D224D9" w:rsidP="00D224D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B0F0A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E2457DA" w14:textId="77777777" w:rsidR="00D224D9" w:rsidRPr="008C2B83" w:rsidRDefault="00D224D9" w:rsidP="00D224D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4FAF2F" wp14:editId="4C007F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5A57918" w14:textId="77777777" w:rsidR="00D224D9" w:rsidRDefault="00D224D9" w:rsidP="00D224D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FAF2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5A57918" w14:textId="77777777" w:rsidR="00D224D9" w:rsidRDefault="00D224D9" w:rsidP="00D224D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2A507D" wp14:editId="545EA67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1FC3" w14:textId="77777777" w:rsidR="00D224D9" w:rsidRDefault="00D224D9" w:rsidP="00D224D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AE12DF7" w14:textId="77777777" w:rsidR="00D224D9" w:rsidRDefault="00D224D9" w:rsidP="00D224D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EFCC89" wp14:editId="1F86623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718AAE" wp14:editId="7BE1F45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68E570" wp14:editId="2136C18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ABD2C1" wp14:editId="76C107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3AA492" wp14:editId="72C8685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583371" wp14:editId="0BBA3B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89D2AE" wp14:editId="7C6418A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11B3E8" wp14:editId="6D2F868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499CB3" wp14:editId="4A0D51F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0E9A37" wp14:editId="573F2B3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A507D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23A1FC3" w14:textId="77777777" w:rsidR="00D224D9" w:rsidRDefault="00D224D9" w:rsidP="00D224D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AE12DF7" w14:textId="77777777" w:rsidR="00D224D9" w:rsidRDefault="00D224D9" w:rsidP="00D224D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EFCC89" wp14:editId="1F86623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718AAE" wp14:editId="7BE1F45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68E570" wp14:editId="2136C18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ABD2C1" wp14:editId="76C107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3AA492" wp14:editId="72C8685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583371" wp14:editId="0BBA3B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89D2AE" wp14:editId="7C6418A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11B3E8" wp14:editId="6D2F868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499CB3" wp14:editId="4A0D51F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0E9A37" wp14:editId="573F2B3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C0B7D4B" w14:textId="77777777" w:rsidR="00D224D9" w:rsidRDefault="00D224D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0B9A9" w14:textId="77777777" w:rsidR="00C5594E" w:rsidRDefault="00C5594E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3F72A3E" w14:textId="77777777" w:rsidR="00C5594E" w:rsidRDefault="00C5594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berschrift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3E2AAC"/>
    <w:rsid w:val="00417D48"/>
    <w:rsid w:val="00453B93"/>
    <w:rsid w:val="00486BF0"/>
    <w:rsid w:val="004A20E3"/>
    <w:rsid w:val="004A2906"/>
    <w:rsid w:val="004E54D6"/>
    <w:rsid w:val="00514B10"/>
    <w:rsid w:val="005679BC"/>
    <w:rsid w:val="005A5685"/>
    <w:rsid w:val="006A2BFF"/>
    <w:rsid w:val="006A3611"/>
    <w:rsid w:val="006D04B7"/>
    <w:rsid w:val="006F0513"/>
    <w:rsid w:val="00722F9B"/>
    <w:rsid w:val="007D4DAC"/>
    <w:rsid w:val="007E5D3F"/>
    <w:rsid w:val="00800174"/>
    <w:rsid w:val="00810166"/>
    <w:rsid w:val="00816476"/>
    <w:rsid w:val="00825C36"/>
    <w:rsid w:val="0082770B"/>
    <w:rsid w:val="00855D05"/>
    <w:rsid w:val="008A10AF"/>
    <w:rsid w:val="008C5927"/>
    <w:rsid w:val="009323A8"/>
    <w:rsid w:val="0096191B"/>
    <w:rsid w:val="009801CC"/>
    <w:rsid w:val="009E5649"/>
    <w:rsid w:val="009E71C7"/>
    <w:rsid w:val="00A1238F"/>
    <w:rsid w:val="00A823ED"/>
    <w:rsid w:val="00AE09F9"/>
    <w:rsid w:val="00B07A72"/>
    <w:rsid w:val="00B23F4C"/>
    <w:rsid w:val="00B46C57"/>
    <w:rsid w:val="00BD3761"/>
    <w:rsid w:val="00BD40DC"/>
    <w:rsid w:val="00BF328F"/>
    <w:rsid w:val="00C5594E"/>
    <w:rsid w:val="00C8318C"/>
    <w:rsid w:val="00CD1087"/>
    <w:rsid w:val="00D1413D"/>
    <w:rsid w:val="00D224D9"/>
    <w:rsid w:val="00D3711D"/>
    <w:rsid w:val="00D377E4"/>
    <w:rsid w:val="00D532E1"/>
    <w:rsid w:val="00D85D9F"/>
    <w:rsid w:val="00D86429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10166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81016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81016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1016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1016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1016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10166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1016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10166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10166"/>
    <w:rPr>
      <w:rFonts w:eastAsiaTheme="majorEastAsia" w:cstheme="majorBidi"/>
      <w:b/>
      <w:iCs/>
      <w:color w:val="A34A0D"/>
      <w:sz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10166"/>
    <w:rPr>
      <w:rFonts w:eastAsiaTheme="majorEastAsia" w:cstheme="majorBidi"/>
      <w:b/>
      <w:color w:val="B2500E"/>
    </w:rPr>
  </w:style>
  <w:style w:type="paragraph" w:styleId="Kopfzeile">
    <w:name w:val="header"/>
    <w:basedOn w:val="Standard"/>
    <w:link w:val="KopfzeileZchn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166"/>
  </w:style>
  <w:style w:type="paragraph" w:styleId="Fuzeile">
    <w:name w:val="footer"/>
    <w:basedOn w:val="Standard"/>
    <w:link w:val="FuzeileZchn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16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10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10166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10166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810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810166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rsid w:val="00810166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810166"/>
    <w:rPr>
      <w:color w:val="800080" w:themeColor="followedHyperlink"/>
      <w:u w:val="single"/>
    </w:rPr>
  </w:style>
  <w:style w:type="paragraph" w:customStyle="1" w:styleId="Code">
    <w:name w:val="Code"/>
    <w:basedOn w:val="Standard"/>
    <w:link w:val="CodeChar"/>
    <w:qFormat/>
    <w:rsid w:val="00810166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10166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locked/>
    <w:rsid w:val="00810166"/>
  </w:style>
  <w:style w:type="table" w:customStyle="1" w:styleId="TableGrid1">
    <w:name w:val="Table Grid1"/>
    <w:basedOn w:val="NormaleTabelle"/>
    <w:next w:val="Tabellenraster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81016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810166"/>
    <w:rPr>
      <w:color w:val="605E5C"/>
      <w:shd w:val="clear" w:color="auto" w:fill="E1DFD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" TargetMode="External"/><Relationship Id="rId18" Type="http://schemas.openxmlformats.org/officeDocument/2006/relationships/hyperlink" Target="https://baas.kinvey.com/appdata/app_key/causes/cause_id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console.kinvey.com/logi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aas.kinvey.com/appdata/app_key/cause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cause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user/app_key/_logou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key/logi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0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9" Type="http://schemas.openxmlformats.org/officeDocument/2006/relationships/image" Target="media/image2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4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6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80.png"/><Relationship Id="rId43" Type="http://schemas.openxmlformats.org/officeDocument/2006/relationships/image" Target="media/image320.png"/><Relationship Id="rId8" Type="http://schemas.openxmlformats.org/officeDocument/2006/relationships/image" Target="media/image25.png"/><Relationship Id="rId3" Type="http://schemas.openxmlformats.org/officeDocument/2006/relationships/image" Target="media/image23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7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1.png"/><Relationship Id="rId41" Type="http://schemas.openxmlformats.org/officeDocument/2006/relationships/image" Target="media/image3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0</TotalTime>
  <Pages>19</Pages>
  <Words>1571</Words>
  <Characters>9900</Characters>
  <Application>Microsoft Office Word</Application>
  <DocSecurity>0</DocSecurity>
  <Lines>82</Lines>
  <Paragraphs>22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2021-08-21T13:17:00Z</dcterms:created>
  <dcterms:modified xsi:type="dcterms:W3CDTF">2021-08-21T13:17:00Z</dcterms:modified>
</cp:coreProperties>
</file>